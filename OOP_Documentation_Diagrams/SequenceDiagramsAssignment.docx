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DEB" w:rsidRDefault="00594D96">
      <w:pPr>
        <w:rPr>
          <w:lang w:eastAsia="en-IE"/>
        </w:rPr>
      </w:pPr>
      <w:bookmarkStart w:id="0" w:name="_GoBack"/>
      <w:bookmarkEnd w:id="0"/>
      <w:r>
        <w:rPr>
          <w:lang w:eastAsia="en-IE"/>
        </w:rPr>
        <w:t>Login Form</w:t>
      </w:r>
    </w:p>
    <w:p w:rsidR="00806DEB" w:rsidRDefault="00594D96">
      <w:r>
        <w:rPr>
          <w:noProof/>
          <w:lang w:eastAsia="en-IE"/>
        </w:rPr>
        <w:drawing>
          <wp:inline distT="0" distB="0" distL="0" distR="0">
            <wp:extent cx="5731514" cy="5471586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4715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806DEB"/>
    <w:p w:rsidR="00806DEB" w:rsidRDefault="00806DEB"/>
    <w:p w:rsidR="00806DEB" w:rsidRDefault="00806DEB"/>
    <w:p w:rsidR="00806DEB" w:rsidRDefault="00806DEB"/>
    <w:p w:rsidR="00806DEB" w:rsidRDefault="00806DEB"/>
    <w:p w:rsidR="00806DEB" w:rsidRDefault="00806DEB"/>
    <w:p w:rsidR="00806DEB" w:rsidRDefault="00806DEB"/>
    <w:p w:rsidR="00806DEB" w:rsidRDefault="00806DEB"/>
    <w:p w:rsidR="00806DEB" w:rsidRDefault="00806DEB"/>
    <w:p w:rsidR="00806DEB" w:rsidRDefault="00594D96">
      <w:r>
        <w:lastRenderedPageBreak/>
        <w:t>Main form</w:t>
      </w:r>
    </w:p>
    <w:p w:rsidR="00806DEB" w:rsidRDefault="00594D96">
      <w:r>
        <w:rPr>
          <w:noProof/>
          <w:lang w:eastAsia="en-IE"/>
        </w:rPr>
        <w:drawing>
          <wp:inline distT="0" distB="0" distL="0" distR="0">
            <wp:extent cx="5731514" cy="6166713"/>
            <wp:effectExtent l="0" t="0" r="0" b="5487"/>
            <wp:docPr id="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61667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591171" cy="7153278"/>
            <wp:effectExtent l="0" t="0" r="0" b="9522"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1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654576"/>
            <wp:effectExtent l="0" t="0" r="0" b="3274"/>
            <wp:docPr id="4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6545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647821" cy="7153278"/>
            <wp:effectExtent l="0" t="0" r="0" b="9522"/>
            <wp:docPr id="5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1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647821" cy="7153278"/>
            <wp:effectExtent l="0" t="0" r="0" b="9522"/>
            <wp:docPr id="6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1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6487046" cy="5731559"/>
            <wp:effectExtent l="0" t="0" r="0" b="2491"/>
            <wp:docPr id="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7046" cy="5731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064020"/>
            <wp:effectExtent l="0" t="0" r="0" b="3280"/>
            <wp:docPr id="8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0640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643329"/>
            <wp:effectExtent l="0" t="0" r="0" b="0"/>
            <wp:docPr id="9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6433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154390"/>
            <wp:effectExtent l="0" t="0" r="0" b="8160"/>
            <wp:docPr id="1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1543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064020"/>
            <wp:effectExtent l="0" t="0" r="0" b="3280"/>
            <wp:docPr id="11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0640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064020"/>
            <wp:effectExtent l="0" t="0" r="0" b="3280"/>
            <wp:docPr id="1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0640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4507452"/>
            <wp:effectExtent l="0" t="0" r="0" b="7398"/>
            <wp:docPr id="13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45074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6998963"/>
            <wp:effectExtent l="0" t="0" r="2536" b="0"/>
            <wp:docPr id="14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69989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7056333"/>
            <wp:effectExtent l="0" t="0" r="2536" b="0"/>
            <wp:docPr id="15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70563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686425" cy="7153278"/>
            <wp:effectExtent l="0" t="0" r="9525" b="9522"/>
            <wp:docPr id="16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7138245"/>
            <wp:effectExtent l="0" t="0" r="2536" b="5505"/>
            <wp:docPr id="17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71382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648321" cy="7153278"/>
            <wp:effectExtent l="0" t="0" r="0" b="9522"/>
            <wp:docPr id="18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1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733546" cy="7153278"/>
            <wp:effectExtent l="0" t="0" r="4" b="9522"/>
            <wp:docPr id="19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4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895478" cy="7153278"/>
            <wp:effectExtent l="0" t="0" r="9522" b="9522"/>
            <wp:docPr id="20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8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6166713"/>
            <wp:effectExtent l="0" t="0" r="0" b="5487"/>
            <wp:docPr id="21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61667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4066163"/>
            <wp:effectExtent l="0" t="0" r="0" b="0"/>
            <wp:docPr id="22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40661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421111"/>
            <wp:effectExtent l="0" t="0" r="2536" b="8139"/>
            <wp:docPr id="23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4211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421111"/>
            <wp:effectExtent l="0" t="0" r="2536" b="8139"/>
            <wp:docPr id="24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4211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4660696"/>
            <wp:effectExtent l="0" t="0" r="2536" b="6554"/>
            <wp:docPr id="25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46606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7496552"/>
            <wp:effectExtent l="0" t="0" r="0" b="9148"/>
            <wp:docPr id="26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7496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790696" cy="7153278"/>
            <wp:effectExtent l="0" t="0" r="4" b="9522"/>
            <wp:docPr id="27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90696" cy="7153278"/>
            <wp:effectExtent l="0" t="0" r="4" b="9522"/>
            <wp:docPr id="28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90696" cy="7153278"/>
            <wp:effectExtent l="0" t="0" r="4" b="9522"/>
            <wp:docPr id="29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9286500"/>
            <wp:effectExtent l="0" t="0" r="0" b="0"/>
            <wp:docPr id="30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9286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8521851"/>
            <wp:effectExtent l="0" t="0" r="0" b="0"/>
            <wp:docPr id="31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85218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4189533"/>
            <wp:effectExtent l="0" t="0" r="0" b="1467"/>
            <wp:docPr id="32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41895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790696" cy="7153278"/>
            <wp:effectExtent l="0" t="0" r="4" b="9522"/>
            <wp:docPr id="33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90696" cy="7153278"/>
            <wp:effectExtent l="0" t="0" r="4" b="9522"/>
            <wp:docPr id="34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90696" cy="7153278"/>
            <wp:effectExtent l="0" t="0" r="4" b="9522"/>
            <wp:docPr id="35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790696" cy="7153278"/>
            <wp:effectExtent l="0" t="0" r="4" b="9522"/>
            <wp:docPr id="36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90696" cy="7153278"/>
            <wp:effectExtent l="0" t="0" r="4" b="9522"/>
            <wp:docPr id="37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455465"/>
            <wp:effectExtent l="0" t="0" r="2536" b="0"/>
            <wp:docPr id="38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4554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5300941"/>
            <wp:effectExtent l="0" t="0" r="2536" b="0"/>
            <wp:docPr id="39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53009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806DEB"/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885950" cy="7153278"/>
            <wp:effectExtent l="0" t="0" r="0" b="9522"/>
            <wp:docPr id="40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6166713"/>
            <wp:effectExtent l="0" t="0" r="0" b="5487"/>
            <wp:docPr id="41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61667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648321" cy="7153278"/>
            <wp:effectExtent l="0" t="0" r="0" b="9522"/>
            <wp:docPr id="42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1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790696" cy="7153278"/>
            <wp:effectExtent l="0" t="0" r="4" b="9522"/>
            <wp:docPr id="43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6166713"/>
            <wp:effectExtent l="0" t="0" r="0" b="5487"/>
            <wp:docPr id="44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61667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648321" cy="7153278"/>
            <wp:effectExtent l="0" t="0" r="0" b="9522"/>
            <wp:docPr id="45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1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914525" cy="7153278"/>
            <wp:effectExtent l="0" t="0" r="9525" b="9522"/>
            <wp:docPr id="46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7126431"/>
            <wp:effectExtent l="0" t="0" r="2536" b="0"/>
            <wp:docPr id="47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71264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10178808"/>
            <wp:effectExtent l="0" t="0" r="0" b="0"/>
            <wp:docPr id="48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01788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4772025" cy="8743950"/>
            <wp:effectExtent l="0" t="0" r="0" b="0"/>
            <wp:docPr id="49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7439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800225" cy="7153278"/>
            <wp:effectExtent l="0" t="0" r="9525" b="9522"/>
            <wp:docPr id="50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800225" cy="7153278"/>
            <wp:effectExtent l="0" t="0" r="9525" b="9522"/>
            <wp:docPr id="51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800225" cy="7153278"/>
            <wp:effectExtent l="0" t="0" r="9525" b="9522"/>
            <wp:docPr id="52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629275" cy="7153278"/>
            <wp:effectExtent l="0" t="0" r="9525" b="9522"/>
            <wp:docPr id="53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4225808"/>
            <wp:effectExtent l="0" t="0" r="2536" b="3292"/>
            <wp:docPr id="54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42258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15157643"/>
            <wp:effectExtent l="0" t="0" r="0" b="6157"/>
            <wp:docPr id="55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5157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2381253" cy="13068303"/>
            <wp:effectExtent l="0" t="0" r="0" b="0"/>
            <wp:docPr id="56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3" cy="130683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952628" cy="7153278"/>
            <wp:effectExtent l="0" t="0" r="9522" b="9522"/>
            <wp:docPr id="57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8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952628" cy="7153278"/>
            <wp:effectExtent l="0" t="0" r="9522" b="9522"/>
            <wp:docPr id="58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8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3981453" cy="7153278"/>
            <wp:effectExtent l="0" t="0" r="0" b="9522"/>
            <wp:docPr id="59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3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1904996" cy="7153278"/>
            <wp:effectExtent l="0" t="0" r="4" b="9522"/>
            <wp:docPr id="60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9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8972394"/>
            <wp:effectExtent l="0" t="0" r="0" b="156"/>
            <wp:docPr id="61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89723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8543678"/>
            <wp:effectExtent l="0" t="0" r="0" b="0"/>
            <wp:docPr id="62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854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3971925" cy="7153278"/>
            <wp:effectExtent l="0" t="0" r="9525" b="9522"/>
            <wp:docPr id="63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676396" cy="7153278"/>
            <wp:effectExtent l="0" t="0" r="4" b="9522"/>
            <wp:docPr id="64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96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5731514" cy="8265764"/>
            <wp:effectExtent l="0" t="0" r="0" b="1936"/>
            <wp:docPr id="65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82657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2552703" cy="7153278"/>
            <wp:effectExtent l="0" t="0" r="0" b="9522"/>
            <wp:docPr id="66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3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5731514" cy="17344430"/>
            <wp:effectExtent l="0" t="0" r="0" b="0"/>
            <wp:docPr id="67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73444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771649" cy="7153278"/>
            <wp:effectExtent l="0" t="0" r="1" b="9522"/>
            <wp:docPr id="68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49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2381253" cy="14268453"/>
            <wp:effectExtent l="0" t="0" r="0" b="0"/>
            <wp:docPr id="69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3" cy="14268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DEB" w:rsidRDefault="00594D96">
      <w:r>
        <w:rPr>
          <w:noProof/>
          <w:lang w:eastAsia="en-IE"/>
        </w:rPr>
        <w:lastRenderedPageBreak/>
        <w:drawing>
          <wp:inline distT="0" distB="0" distL="0" distR="0">
            <wp:extent cx="1771649" cy="7153278"/>
            <wp:effectExtent l="0" t="0" r="1" b="9522"/>
            <wp:docPr id="70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49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71649" cy="7153278"/>
            <wp:effectExtent l="0" t="0" r="1" b="9522"/>
            <wp:docPr id="71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49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71649" cy="7153278"/>
            <wp:effectExtent l="0" t="0" r="1" b="9522"/>
            <wp:docPr id="72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49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1771649" cy="7153278"/>
            <wp:effectExtent l="0" t="0" r="1" b="9522"/>
            <wp:docPr id="73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49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1771649" cy="7153278"/>
            <wp:effectExtent l="0" t="0" r="1" b="9522"/>
            <wp:docPr id="74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49" cy="715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806DEB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4D96" w:rsidRDefault="00594D96">
      <w:pPr>
        <w:spacing w:after="0" w:line="240" w:lineRule="auto"/>
      </w:pPr>
      <w:r>
        <w:separator/>
      </w:r>
    </w:p>
  </w:endnote>
  <w:endnote w:type="continuationSeparator" w:id="0">
    <w:p w:rsidR="00594D96" w:rsidRDefault="00594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4D96" w:rsidRDefault="00594D9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594D96" w:rsidRDefault="00594D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806DEB"/>
    <w:rsid w:val="003074ED"/>
    <w:rsid w:val="00594D96"/>
    <w:rsid w:val="0080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04D67D-FDB2-4C82-9844-F3608CAC0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IE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76" Type="http://schemas.openxmlformats.org/officeDocument/2006/relationships/image" Target="media/image71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5" Type="http://schemas.openxmlformats.org/officeDocument/2006/relationships/endnotes" Target="endnotes.xml"/><Relationship Id="rId61" Type="http://schemas.openxmlformats.org/officeDocument/2006/relationships/image" Target="media/image56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77" Type="http://schemas.openxmlformats.org/officeDocument/2006/relationships/image" Target="media/image72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Microsoft account</cp:lastModifiedBy>
  <cp:revision>2</cp:revision>
  <dcterms:created xsi:type="dcterms:W3CDTF">2015-03-16T10:47:00Z</dcterms:created>
  <dcterms:modified xsi:type="dcterms:W3CDTF">2015-03-16T10:47:00Z</dcterms:modified>
</cp:coreProperties>
</file>